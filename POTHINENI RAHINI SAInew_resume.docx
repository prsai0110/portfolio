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B036" w14:textId="3AEE2F17" w:rsidR="00655012" w:rsidRPr="000E684A" w:rsidRDefault="002837C4" w:rsidP="002837C4">
      <w:pPr>
        <w:pStyle w:val="Title"/>
        <w:rPr>
          <w:sz w:val="28"/>
          <w:szCs w:val="28"/>
        </w:rPr>
      </w:pPr>
      <w:r w:rsidRPr="000E684A">
        <w:rPr>
          <w:sz w:val="28"/>
          <w:szCs w:val="28"/>
        </w:rPr>
        <w:t>POTHINENI RAHINI SAI</w:t>
      </w:r>
    </w:p>
    <w:p w14:paraId="5A69E44D" w14:textId="09F8D1B2" w:rsidR="00C66834" w:rsidRPr="002837C4" w:rsidRDefault="00CD2A79" w:rsidP="00D60F63">
      <w:pPr>
        <w:pStyle w:val="ContactInfo"/>
        <w:rPr>
          <w:sz w:val="20"/>
          <w:szCs w:val="20"/>
          <w:lang w:val="en-US"/>
        </w:rPr>
      </w:pPr>
      <w:hyperlink r:id="rId9" w:history="1">
        <w:r w:rsidRPr="00E0029B">
          <w:rPr>
            <w:rStyle w:val="Hyperlink"/>
            <w:sz w:val="20"/>
            <w:szCs w:val="20"/>
            <w:lang w:val="en-US"/>
          </w:rPr>
          <w:t>pothinenirahinisai11@gmail.com</w:t>
        </w:r>
      </w:hyperlink>
      <w:r w:rsidR="006B055A" w:rsidRPr="002837C4">
        <w:rPr>
          <w:sz w:val="20"/>
          <w:szCs w:val="20"/>
          <w:lang w:val="en-US"/>
        </w:rPr>
        <w:t xml:space="preserve">| </w:t>
      </w:r>
      <w:hyperlink r:id="rId10" w:history="1">
        <w:r w:rsidR="002837C4" w:rsidRPr="00CD2A79">
          <w:rPr>
            <w:rStyle w:val="Hyperlink"/>
            <w:sz w:val="20"/>
            <w:szCs w:val="20"/>
            <w:lang w:val="en-US"/>
          </w:rPr>
          <w:t>https://github.com/prsai0110</w:t>
        </w:r>
      </w:hyperlink>
      <w:r w:rsidR="006B055A" w:rsidRPr="002837C4">
        <w:rPr>
          <w:sz w:val="20"/>
          <w:szCs w:val="20"/>
          <w:lang w:val="en-US"/>
        </w:rPr>
        <w:t xml:space="preserve"> </w:t>
      </w:r>
      <w:r w:rsidR="006B055A" w:rsidRPr="00CD2A79">
        <w:rPr>
          <w:color w:val="4472C4" w:themeColor="accent1"/>
          <w:sz w:val="20"/>
          <w:szCs w:val="20"/>
          <w:lang w:val="en-US"/>
        </w:rPr>
        <w:t xml:space="preserve">| </w:t>
      </w:r>
      <w:r w:rsidR="00780C1C" w:rsidRPr="00CD2A79">
        <w:rPr>
          <w:color w:val="4472C4" w:themeColor="accent1"/>
          <w:sz w:val="20"/>
          <w:szCs w:val="20"/>
          <w:lang w:val="en-US"/>
        </w:rPr>
        <w:t xml:space="preserve">91+ </w:t>
      </w:r>
      <w:r w:rsidR="002837C4" w:rsidRPr="00CD2A79">
        <w:rPr>
          <w:color w:val="4472C4" w:themeColor="accent1"/>
          <w:sz w:val="20"/>
          <w:szCs w:val="20"/>
          <w:lang w:val="en-US"/>
        </w:rPr>
        <w:t>9494498919</w:t>
      </w:r>
      <w:r w:rsidR="006B055A" w:rsidRPr="00CD2A79">
        <w:rPr>
          <w:color w:val="4472C4" w:themeColor="accent1"/>
          <w:sz w:val="20"/>
          <w:szCs w:val="20"/>
          <w:lang w:val="en-US"/>
        </w:rPr>
        <w:t xml:space="preserve"> | </w:t>
      </w:r>
      <w:hyperlink r:id="rId11" w:history="1">
        <w:r w:rsidR="002837C4" w:rsidRPr="00CD2A79">
          <w:rPr>
            <w:rStyle w:val="Hyperlink"/>
            <w:sz w:val="20"/>
            <w:szCs w:val="20"/>
            <w:lang w:val="en-US"/>
          </w:rPr>
          <w:t>https://www.linkedin.com/in/rahini-sai-5565b33a5/</w:t>
        </w:r>
      </w:hyperlink>
    </w:p>
    <w:p w14:paraId="2B685243" w14:textId="77777777" w:rsidR="00DC3F0E" w:rsidRPr="00E60A91" w:rsidRDefault="00DC3F0E" w:rsidP="00E60A91">
      <w:pPr>
        <w:pStyle w:val="Space"/>
      </w:pPr>
    </w:p>
    <w:p w14:paraId="5C28AA95" w14:textId="77777777" w:rsidR="00201BAD" w:rsidRPr="000E684A" w:rsidRDefault="00E60A91" w:rsidP="00E60A91">
      <w:pPr>
        <w:pStyle w:val="Heading1"/>
        <w:rPr>
          <w:sz w:val="24"/>
        </w:rPr>
      </w:pPr>
      <w:r w:rsidRPr="000E684A">
        <w:rPr>
          <w:sz w:val="24"/>
        </w:rPr>
        <w:t>Career Objective</w:t>
      </w:r>
    </w:p>
    <w:p w14:paraId="677B6A3D" w14:textId="6D245132" w:rsidR="00E60A91" w:rsidRPr="001E43C2" w:rsidRDefault="002837C4" w:rsidP="001E43C2">
      <w:pPr>
        <w:pStyle w:val="ContactInfo"/>
        <w:jc w:val="left"/>
        <w:rPr>
          <w:sz w:val="20"/>
          <w:szCs w:val="20"/>
        </w:rPr>
      </w:pPr>
      <w:r w:rsidRPr="001E43C2">
        <w:rPr>
          <w:sz w:val="20"/>
          <w:szCs w:val="20"/>
        </w:rPr>
        <w:t xml:space="preserve">A motivated Computer Science Engineering student currently in 2nd year, with </w:t>
      </w:r>
      <w:r w:rsidR="00116AAC">
        <w:rPr>
          <w:sz w:val="20"/>
          <w:szCs w:val="20"/>
        </w:rPr>
        <w:t xml:space="preserve">a </w:t>
      </w:r>
      <w:r w:rsidRPr="001E43C2">
        <w:rPr>
          <w:sz w:val="20"/>
          <w:szCs w:val="20"/>
        </w:rPr>
        <w:t>strong interest in programming, data structures, and software development. Seeking opportunities to enhance technical skills through projects, internships, and hands-on learning.</w:t>
      </w:r>
    </w:p>
    <w:p w14:paraId="39F40564" w14:textId="37EF1514" w:rsidR="008C645B" w:rsidRPr="000E684A" w:rsidRDefault="00E60A91" w:rsidP="008C645B">
      <w:pPr>
        <w:pStyle w:val="Heading1"/>
        <w:rPr>
          <w:sz w:val="24"/>
        </w:rPr>
      </w:pPr>
      <w:r w:rsidRPr="000E684A">
        <w:rPr>
          <w:sz w:val="24"/>
        </w:rPr>
        <w:t>Work Experience</w:t>
      </w:r>
      <w:r w:rsidR="008C645B" w:rsidRPr="000E684A">
        <w:rPr>
          <w:sz w:val="24"/>
        </w:rPr>
        <w:t>-HACKATHONS</w:t>
      </w:r>
    </w:p>
    <w:p w14:paraId="64BA2CFC" w14:textId="77777777" w:rsidR="008C645B" w:rsidRDefault="008C645B" w:rsidP="008C645B">
      <w:pPr>
        <w:pStyle w:val="ContactInfo"/>
        <w:jc w:val="left"/>
        <w:rPr>
          <w:b/>
          <w:bCs/>
        </w:rPr>
      </w:pPr>
    </w:p>
    <w:p w14:paraId="617F9F26" w14:textId="238B8567" w:rsidR="008C645B" w:rsidRPr="003433D9" w:rsidRDefault="008C645B" w:rsidP="008C645B">
      <w:pPr>
        <w:pStyle w:val="ContactInfo"/>
        <w:jc w:val="left"/>
        <w:rPr>
          <w:sz w:val="20"/>
          <w:szCs w:val="20"/>
        </w:rPr>
      </w:pPr>
      <w:r w:rsidRPr="008C645B">
        <w:rPr>
          <w:b/>
          <w:bCs/>
        </w:rPr>
        <w:t>AI-Driven Geofencing Retail Recommendation System</w:t>
      </w:r>
      <w:r w:rsidRPr="008C645B">
        <w:t xml:space="preserve"> </w:t>
      </w:r>
      <w:r>
        <w:t>-</w:t>
      </w:r>
      <w:r w:rsidR="00116AAC">
        <w:t>PCAP-Sponsor</w:t>
      </w:r>
      <w:r w:rsidRPr="008C645B">
        <w:br/>
      </w:r>
      <w:r w:rsidRPr="003433D9">
        <w:rPr>
          <w:sz w:val="20"/>
          <w:szCs w:val="20"/>
        </w:rPr>
        <w:t xml:space="preserve">• Developed a location-based recommendation system that delivers </w:t>
      </w:r>
      <w:r w:rsidR="00116AAC">
        <w:rPr>
          <w:sz w:val="20"/>
          <w:szCs w:val="20"/>
        </w:rPr>
        <w:t>personalised</w:t>
      </w:r>
      <w:r w:rsidRPr="003433D9">
        <w:rPr>
          <w:sz w:val="20"/>
          <w:szCs w:val="20"/>
        </w:rPr>
        <w:t xml:space="preserve"> retail offers using AI/ML techniques</w:t>
      </w:r>
      <w:r w:rsidRPr="003433D9">
        <w:rPr>
          <w:sz w:val="20"/>
          <w:szCs w:val="20"/>
        </w:rPr>
        <w:br/>
        <w:t xml:space="preserve">• Implemented </w:t>
      </w:r>
      <w:proofErr w:type="spellStart"/>
      <w:r w:rsidRPr="003433D9">
        <w:rPr>
          <w:sz w:val="20"/>
          <w:szCs w:val="20"/>
        </w:rPr>
        <w:t>Apriori</w:t>
      </w:r>
      <w:proofErr w:type="spellEnd"/>
      <w:r w:rsidRPr="003433D9">
        <w:rPr>
          <w:sz w:val="20"/>
          <w:szCs w:val="20"/>
        </w:rPr>
        <w:t xml:space="preserve"> algorithm (Scikit-learn) for market basket analysis and product recommendations</w:t>
      </w:r>
      <w:r w:rsidRPr="003433D9">
        <w:rPr>
          <w:sz w:val="20"/>
          <w:szCs w:val="20"/>
        </w:rPr>
        <w:br/>
        <w:t xml:space="preserve">• Designed an interactive 3D frontend dashboard for real-time offer </w:t>
      </w:r>
      <w:r w:rsidR="00116AAC">
        <w:rPr>
          <w:sz w:val="20"/>
          <w:szCs w:val="20"/>
        </w:rPr>
        <w:t>visualisation</w:t>
      </w:r>
      <w:r w:rsidRPr="003433D9">
        <w:rPr>
          <w:sz w:val="20"/>
          <w:szCs w:val="20"/>
        </w:rPr>
        <w:br/>
        <w:t>• Improved targeting accuracy through customer behaviour and location insights</w:t>
      </w:r>
    </w:p>
    <w:p w14:paraId="6BCEBAF5" w14:textId="77777777" w:rsidR="008C645B" w:rsidRPr="008C645B" w:rsidRDefault="008C645B" w:rsidP="008C645B">
      <w:pPr>
        <w:pStyle w:val="ContactInfo"/>
        <w:jc w:val="left"/>
      </w:pPr>
    </w:p>
    <w:p w14:paraId="78095C21" w14:textId="3FB25441" w:rsidR="008C645B" w:rsidRDefault="008C645B" w:rsidP="008C645B">
      <w:pPr>
        <w:pStyle w:val="ContactInfo"/>
        <w:jc w:val="left"/>
      </w:pPr>
      <w:r w:rsidRPr="008C645B">
        <w:rPr>
          <w:b/>
          <w:bCs/>
        </w:rPr>
        <w:t>Retail KPI Dashboard (Real-Time)</w:t>
      </w:r>
      <w:r w:rsidRPr="008C645B">
        <w:t xml:space="preserve"> — Red Hat Hackathon</w:t>
      </w:r>
      <w:r>
        <w:t xml:space="preserve"> -</w:t>
      </w:r>
      <w:r w:rsidR="00116AAC">
        <w:t>Sponsor</w:t>
      </w:r>
      <w:r w:rsidRPr="008C645B">
        <w:br/>
      </w:r>
      <w:r w:rsidRPr="003433D9">
        <w:rPr>
          <w:sz w:val="20"/>
          <w:szCs w:val="20"/>
        </w:rPr>
        <w:t>• Developed backend services using Python (Flask) and integrated MongoDB for data management</w:t>
      </w:r>
      <w:r w:rsidRPr="003433D9">
        <w:rPr>
          <w:sz w:val="20"/>
          <w:szCs w:val="20"/>
        </w:rPr>
        <w:br/>
        <w:t xml:space="preserve">• Implemented </w:t>
      </w:r>
      <w:r w:rsidR="003433D9" w:rsidRPr="003433D9">
        <w:rPr>
          <w:sz w:val="20"/>
          <w:szCs w:val="20"/>
        </w:rPr>
        <w:t xml:space="preserve"> </w:t>
      </w:r>
      <w:r w:rsidR="00116AAC">
        <w:rPr>
          <w:sz w:val="20"/>
          <w:szCs w:val="20"/>
        </w:rPr>
        <w:t>b</w:t>
      </w:r>
      <w:r w:rsidR="003433D9" w:rsidRPr="003433D9">
        <w:rPr>
          <w:sz w:val="20"/>
          <w:szCs w:val="20"/>
        </w:rPr>
        <w:t>uilt a real-time dashboard to monitor key retail performance indicators (KPIs)</w:t>
      </w:r>
      <w:r w:rsidR="003433D9" w:rsidRPr="003433D9">
        <w:rPr>
          <w:sz w:val="20"/>
          <w:szCs w:val="20"/>
        </w:rPr>
        <w:br/>
      </w:r>
      <w:r w:rsidRPr="003433D9">
        <w:rPr>
          <w:sz w:val="20"/>
          <w:szCs w:val="20"/>
        </w:rPr>
        <w:t xml:space="preserve">a </w:t>
      </w:r>
      <w:r w:rsidR="00116AAC">
        <w:rPr>
          <w:sz w:val="20"/>
          <w:szCs w:val="20"/>
        </w:rPr>
        <w:t>visualisation</w:t>
      </w:r>
      <w:r w:rsidRPr="003433D9">
        <w:rPr>
          <w:sz w:val="20"/>
          <w:szCs w:val="20"/>
        </w:rPr>
        <w:t xml:space="preserve"> for sales trends, inventory tracking, and performance analysis</w:t>
      </w:r>
      <w:r w:rsidRPr="003433D9">
        <w:rPr>
          <w:sz w:val="20"/>
          <w:szCs w:val="20"/>
        </w:rPr>
        <w:br/>
        <w:t>• Enabled business decision-making through real-time analytics</w:t>
      </w:r>
    </w:p>
    <w:p w14:paraId="5306ACE5" w14:textId="77777777" w:rsidR="008C645B" w:rsidRPr="008C645B" w:rsidRDefault="008C645B" w:rsidP="008C645B">
      <w:pPr>
        <w:pStyle w:val="ContactInfo"/>
        <w:jc w:val="left"/>
      </w:pPr>
    </w:p>
    <w:p w14:paraId="1A204A56" w14:textId="1D37107B" w:rsidR="008C645B" w:rsidRPr="003433D9" w:rsidRDefault="008C645B" w:rsidP="008C645B">
      <w:pPr>
        <w:pStyle w:val="ContactInfo"/>
        <w:jc w:val="left"/>
        <w:rPr>
          <w:sz w:val="20"/>
          <w:szCs w:val="20"/>
        </w:rPr>
      </w:pPr>
      <w:r w:rsidRPr="008C645B">
        <w:rPr>
          <w:b/>
          <w:bCs/>
        </w:rPr>
        <w:t>AI-Based Smart Vehicle Monitoring System</w:t>
      </w:r>
      <w:r w:rsidRPr="008C645B">
        <w:t xml:space="preserve"> — Automation Anywhere </w:t>
      </w:r>
      <w:r>
        <w:t>-</w:t>
      </w:r>
      <w:r w:rsidR="00116AAC">
        <w:t>Sponsor</w:t>
      </w:r>
      <w:r w:rsidRPr="008C645B">
        <w:br/>
      </w:r>
      <w:r w:rsidRPr="003433D9">
        <w:rPr>
          <w:sz w:val="20"/>
          <w:szCs w:val="20"/>
        </w:rPr>
        <w:t>• Designed a web application with an intelligent chatbot to handle complex vehicle queries</w:t>
      </w:r>
      <w:r w:rsidRPr="003433D9">
        <w:rPr>
          <w:sz w:val="20"/>
          <w:szCs w:val="20"/>
        </w:rPr>
        <w:br/>
        <w:t>• Integrated real-time GPS tracking and collected sensor data via OBD (On-Board Diagnostics)</w:t>
      </w:r>
      <w:r w:rsidRPr="003433D9">
        <w:rPr>
          <w:sz w:val="20"/>
          <w:szCs w:val="20"/>
        </w:rPr>
        <w:br/>
        <w:t>• Developed a predictive system using AI to forecast potential vehicle failures</w:t>
      </w:r>
      <w:r w:rsidRPr="003433D9">
        <w:rPr>
          <w:sz w:val="20"/>
          <w:szCs w:val="20"/>
        </w:rPr>
        <w:br/>
        <w:t>• Provided proactive alerts to improve vehicle safety and maintenance planning</w:t>
      </w:r>
    </w:p>
    <w:p w14:paraId="5E617C19" w14:textId="77777777" w:rsidR="008C645B" w:rsidRPr="003433D9" w:rsidRDefault="008C645B" w:rsidP="008C645B">
      <w:pPr>
        <w:pStyle w:val="ContactInfo"/>
        <w:jc w:val="left"/>
        <w:rPr>
          <w:sz w:val="20"/>
          <w:szCs w:val="20"/>
        </w:rPr>
      </w:pPr>
    </w:p>
    <w:p w14:paraId="67C5C44E" w14:textId="77777777" w:rsidR="008C645B" w:rsidRDefault="008C645B" w:rsidP="008C645B">
      <w:pPr>
        <w:pStyle w:val="ContactInfo"/>
        <w:jc w:val="left"/>
      </w:pPr>
    </w:p>
    <w:p w14:paraId="6199C167" w14:textId="77777777" w:rsidR="008C645B" w:rsidRPr="008C645B" w:rsidRDefault="008C645B" w:rsidP="008C645B">
      <w:pPr>
        <w:pStyle w:val="ContactInfo"/>
        <w:jc w:val="left"/>
      </w:pPr>
    </w:p>
    <w:p w14:paraId="3E51ADD5" w14:textId="77777777" w:rsidR="00E60A91" w:rsidRPr="00E60A91" w:rsidRDefault="00E60A91" w:rsidP="00E60A91">
      <w:pPr>
        <w:pStyle w:val="Space"/>
      </w:pPr>
    </w:p>
    <w:p w14:paraId="5E86A689" w14:textId="77777777" w:rsidR="00E60A91" w:rsidRPr="000E684A" w:rsidRDefault="00E60A91" w:rsidP="00E60A91">
      <w:pPr>
        <w:pStyle w:val="Heading1"/>
        <w:rPr>
          <w:sz w:val="24"/>
        </w:rPr>
      </w:pPr>
      <w:r w:rsidRPr="000E684A">
        <w:rPr>
          <w:sz w:val="24"/>
        </w:rPr>
        <w:t xml:space="preserve">Education </w:t>
      </w:r>
    </w:p>
    <w:p w14:paraId="5159196C" w14:textId="762385A9" w:rsidR="001E43C2" w:rsidRPr="001E43C2" w:rsidRDefault="001E43C2" w:rsidP="001E43C2">
      <w:pPr>
        <w:pStyle w:val="ContactInfo"/>
        <w:jc w:val="left"/>
        <w:rPr>
          <w:rFonts w:cs="Angsana New"/>
        </w:rPr>
      </w:pPr>
      <w:proofErr w:type="spellStart"/>
      <w:r w:rsidRPr="001E43C2">
        <w:t>B.Tech</w:t>
      </w:r>
      <w:proofErr w:type="spellEnd"/>
      <w:r w:rsidRPr="001E43C2">
        <w:t xml:space="preserve"> in Computer Science and Engineering</w:t>
      </w:r>
      <w:r w:rsidR="008C645B">
        <w:t>(2</w:t>
      </w:r>
      <w:r w:rsidR="008C645B" w:rsidRPr="008C645B">
        <w:rPr>
          <w:vertAlign w:val="superscript"/>
        </w:rPr>
        <w:t>nd</w:t>
      </w:r>
      <w:r w:rsidR="008C645B">
        <w:t>)</w:t>
      </w:r>
      <w:r w:rsidRPr="001E43C2">
        <w:t xml:space="preserve">                202</w:t>
      </w:r>
      <w:r w:rsidR="008C645B">
        <w:t>4</w:t>
      </w:r>
      <w:r w:rsidRPr="001E43C2">
        <w:t xml:space="preserve"> – 202</w:t>
      </w:r>
      <w:r w:rsidR="008C645B">
        <w:t>8</w:t>
      </w:r>
      <w:r w:rsidRPr="001E43C2">
        <w:t xml:space="preserve"> | CGPA: 94</w:t>
      </w:r>
    </w:p>
    <w:p w14:paraId="6DAFA090" w14:textId="2302E33A" w:rsidR="001E43C2" w:rsidRPr="001E43C2" w:rsidRDefault="001E43C2" w:rsidP="001E43C2">
      <w:pPr>
        <w:pStyle w:val="ContactInfo"/>
        <w:jc w:val="left"/>
      </w:pPr>
      <w:r>
        <w:t>KL University</w:t>
      </w:r>
      <w:r w:rsidRPr="001E43C2">
        <w:t xml:space="preserve">, </w:t>
      </w:r>
      <w:r>
        <w:t>Hyderabad</w:t>
      </w:r>
    </w:p>
    <w:p w14:paraId="121E0443" w14:textId="77777777" w:rsidR="001E43C2" w:rsidRPr="001E43C2" w:rsidRDefault="001E43C2" w:rsidP="001E43C2">
      <w:pPr>
        <w:pStyle w:val="ContactInfo"/>
        <w:jc w:val="left"/>
      </w:pPr>
    </w:p>
    <w:p w14:paraId="307C6E7F" w14:textId="097F5D1B" w:rsidR="001E43C2" w:rsidRPr="001E43C2" w:rsidRDefault="001E43C2" w:rsidP="001E43C2">
      <w:pPr>
        <w:pStyle w:val="ContactInfo"/>
        <w:jc w:val="left"/>
      </w:pPr>
      <w:r w:rsidRPr="001E43C2">
        <w:t xml:space="preserve">Intermediate </w:t>
      </w:r>
      <w:r w:rsidR="008C645B">
        <w:t xml:space="preserve">                                                                               2022 - 2024 | CGPA: 94</w:t>
      </w:r>
    </w:p>
    <w:p w14:paraId="7C5B0CFB" w14:textId="3777B815" w:rsidR="001E43C2" w:rsidRPr="001E43C2" w:rsidRDefault="001E43C2" w:rsidP="001E43C2">
      <w:pPr>
        <w:pStyle w:val="ContactInfo"/>
        <w:jc w:val="left"/>
      </w:pPr>
      <w:r>
        <w:t xml:space="preserve">SR </w:t>
      </w:r>
      <w:r w:rsidRPr="001E43C2">
        <w:t xml:space="preserve">Junior College, </w:t>
      </w:r>
      <w:r>
        <w:t>Hyderabad</w:t>
      </w:r>
    </w:p>
    <w:p w14:paraId="32A59DB8" w14:textId="77777777" w:rsidR="001E43C2" w:rsidRPr="001E43C2" w:rsidRDefault="001E43C2" w:rsidP="001E43C2">
      <w:pPr>
        <w:pStyle w:val="ContactInfo"/>
        <w:jc w:val="left"/>
      </w:pPr>
    </w:p>
    <w:p w14:paraId="152CE76B" w14:textId="6B1641E7" w:rsidR="001E43C2" w:rsidRPr="001E43C2" w:rsidRDefault="001E43C2" w:rsidP="001E43C2">
      <w:pPr>
        <w:pStyle w:val="ContactInfo"/>
        <w:jc w:val="left"/>
      </w:pPr>
      <w:r>
        <w:t>Matriculation</w:t>
      </w:r>
      <w:r w:rsidR="008C645B">
        <w:t xml:space="preserve">                                                                                 2020 - 2022 | CGPA: 95</w:t>
      </w:r>
    </w:p>
    <w:p w14:paraId="35393413" w14:textId="1DB08655" w:rsidR="001E43C2" w:rsidRDefault="001E43C2" w:rsidP="001E43C2">
      <w:pPr>
        <w:pStyle w:val="ContactInfo"/>
        <w:jc w:val="left"/>
      </w:pPr>
      <w:r>
        <w:t>Sri Vishnu Vidya Niketan</w:t>
      </w:r>
    </w:p>
    <w:p w14:paraId="4FF20F66" w14:textId="77777777" w:rsidR="008C645B" w:rsidRDefault="008C645B" w:rsidP="001E43C2">
      <w:pPr>
        <w:pStyle w:val="ContactInfo"/>
        <w:jc w:val="left"/>
      </w:pPr>
    </w:p>
    <w:p w14:paraId="1EB29AB5" w14:textId="68EB4130" w:rsidR="003433D9" w:rsidRPr="000E684A" w:rsidRDefault="003433D9" w:rsidP="003433D9">
      <w:pPr>
        <w:pStyle w:val="Heading1"/>
        <w:rPr>
          <w:sz w:val="24"/>
        </w:rPr>
      </w:pPr>
      <w:r w:rsidRPr="000E684A">
        <w:rPr>
          <w:sz w:val="24"/>
        </w:rPr>
        <w:t>PROJECTS</w:t>
      </w:r>
    </w:p>
    <w:p w14:paraId="548EC47A" w14:textId="1113BB5F" w:rsidR="003433D9" w:rsidRPr="003433D9" w:rsidRDefault="003433D9" w:rsidP="003433D9">
      <w:pPr>
        <w:pStyle w:val="ContactInfo"/>
        <w:jc w:val="left"/>
        <w:rPr>
          <w:lang w:val="en-IN"/>
        </w:rPr>
      </w:pPr>
      <w:proofErr w:type="spellStart"/>
      <w:r w:rsidRPr="003433D9">
        <w:rPr>
          <w:b/>
          <w:bCs/>
          <w:lang w:val="en-IN"/>
        </w:rPr>
        <w:t>Mon</w:t>
      </w:r>
      <w:r w:rsidR="00780C1C">
        <w:rPr>
          <w:b/>
          <w:bCs/>
          <w:lang w:val="en-IN"/>
        </w:rPr>
        <w:t>g</w:t>
      </w:r>
      <w:r w:rsidRPr="003433D9">
        <w:rPr>
          <w:b/>
          <w:bCs/>
          <w:lang w:val="en-IN"/>
        </w:rPr>
        <w:t>oQuery</w:t>
      </w:r>
      <w:proofErr w:type="spellEnd"/>
      <w:r w:rsidRPr="003433D9">
        <w:rPr>
          <w:b/>
          <w:bCs/>
          <w:lang w:val="en-IN"/>
        </w:rPr>
        <w:t xml:space="preserve"> — Natural Language to Database Query System</w:t>
      </w:r>
    </w:p>
    <w:p w14:paraId="04144D2C" w14:textId="314DD936" w:rsidR="003433D9" w:rsidRDefault="003433D9" w:rsidP="003433D9">
      <w:pPr>
        <w:pStyle w:val="ContactInfo"/>
        <w:jc w:val="left"/>
        <w:rPr>
          <w:sz w:val="20"/>
          <w:szCs w:val="20"/>
          <w:lang w:val="en-IN"/>
        </w:rPr>
      </w:pPr>
      <w:r w:rsidRPr="003433D9">
        <w:rPr>
          <w:sz w:val="20"/>
          <w:szCs w:val="20"/>
          <w:lang w:val="en-IN"/>
        </w:rPr>
        <w:t>• Converts English text input into executable database queries, enabling non-technical users to retrieve data without SQL knowledge.</w:t>
      </w:r>
      <w:r w:rsidRPr="003433D9">
        <w:rPr>
          <w:sz w:val="20"/>
          <w:szCs w:val="20"/>
          <w:lang w:val="en-IN"/>
        </w:rPr>
        <w:br/>
        <w:t>• Uses an NLP-based trained model with MongoDB to interpret user intent and fetch relevant results automatically.</w:t>
      </w:r>
    </w:p>
    <w:p w14:paraId="4FE2310C" w14:textId="77777777" w:rsidR="00780C1C" w:rsidRDefault="00780C1C" w:rsidP="003433D9">
      <w:pPr>
        <w:pStyle w:val="ContactInfo"/>
        <w:jc w:val="left"/>
        <w:rPr>
          <w:sz w:val="20"/>
          <w:szCs w:val="20"/>
          <w:lang w:val="en-IN"/>
        </w:rPr>
      </w:pPr>
    </w:p>
    <w:p w14:paraId="7004F4A4" w14:textId="1C2EB468" w:rsidR="00780C1C" w:rsidRPr="00780C1C" w:rsidRDefault="00780C1C" w:rsidP="00780C1C">
      <w:pPr>
        <w:pStyle w:val="ContactInfo"/>
        <w:jc w:val="left"/>
        <w:rPr>
          <w:sz w:val="20"/>
          <w:szCs w:val="20"/>
          <w:lang w:val="en-IN"/>
        </w:rPr>
      </w:pPr>
      <w:proofErr w:type="spellStart"/>
      <w:r w:rsidRPr="00780C1C">
        <w:rPr>
          <w:b/>
          <w:bCs/>
          <w:sz w:val="20"/>
          <w:szCs w:val="20"/>
          <w:lang w:val="en-IN"/>
        </w:rPr>
        <w:t>FitTrack</w:t>
      </w:r>
      <w:proofErr w:type="spellEnd"/>
      <w:r w:rsidRPr="00780C1C">
        <w:rPr>
          <w:b/>
          <w:bCs/>
          <w:sz w:val="20"/>
          <w:szCs w:val="20"/>
          <w:lang w:val="en-IN"/>
        </w:rPr>
        <w:t xml:space="preserve"> — Smart Fitness Tracking App</w:t>
      </w:r>
      <w:r w:rsidRPr="00780C1C">
        <w:rPr>
          <w:sz w:val="20"/>
          <w:szCs w:val="20"/>
          <w:lang w:val="en-IN"/>
        </w:rPr>
        <w:br/>
        <w:t>• Built a fitness tracking platform that allows users to manually log food intake and exercise activities, with gamified rewards to encourage healthy habits.</w:t>
      </w:r>
      <w:r w:rsidRPr="00780C1C">
        <w:rPr>
          <w:sz w:val="20"/>
          <w:szCs w:val="20"/>
          <w:lang w:val="en-IN"/>
        </w:rPr>
        <w:br/>
        <w:t xml:space="preserve">• Integrated an AI-powered coach to </w:t>
      </w:r>
      <w:r>
        <w:rPr>
          <w:sz w:val="20"/>
          <w:szCs w:val="20"/>
          <w:lang w:val="en-IN"/>
        </w:rPr>
        <w:t>analyse</w:t>
      </w:r>
      <w:r w:rsidRPr="00780C1C">
        <w:rPr>
          <w:sz w:val="20"/>
          <w:szCs w:val="20"/>
          <w:lang w:val="en-IN"/>
        </w:rPr>
        <w:t xml:space="preserve"> user data and provide </w:t>
      </w:r>
      <w:r>
        <w:rPr>
          <w:sz w:val="20"/>
          <w:szCs w:val="20"/>
          <w:lang w:val="en-IN"/>
        </w:rPr>
        <w:t>personalised</w:t>
      </w:r>
      <w:r w:rsidRPr="00780C1C">
        <w:rPr>
          <w:sz w:val="20"/>
          <w:szCs w:val="20"/>
          <w:lang w:val="en-IN"/>
        </w:rPr>
        <w:t xml:space="preserve"> fitness and nutrition recommendations.</w:t>
      </w:r>
    </w:p>
    <w:p w14:paraId="092A25CD" w14:textId="08050924" w:rsidR="00780C1C" w:rsidRDefault="00780C1C" w:rsidP="00780C1C">
      <w:pPr>
        <w:pStyle w:val="ContactInfo"/>
        <w:jc w:val="left"/>
        <w:rPr>
          <w:sz w:val="20"/>
          <w:szCs w:val="20"/>
          <w:lang w:val="en-IN"/>
        </w:rPr>
      </w:pPr>
      <w:r w:rsidRPr="00780C1C">
        <w:rPr>
          <w:b/>
          <w:bCs/>
          <w:sz w:val="20"/>
          <w:szCs w:val="20"/>
          <w:lang w:val="en-IN"/>
        </w:rPr>
        <w:t>Tech Stack:</w:t>
      </w:r>
      <w:r w:rsidRPr="00780C1C">
        <w:rPr>
          <w:sz w:val="20"/>
          <w:szCs w:val="20"/>
          <w:lang w:val="en-IN"/>
        </w:rPr>
        <w:t xml:space="preserve"> TypeScript, React</w:t>
      </w:r>
      <w:r>
        <w:rPr>
          <w:sz w:val="20"/>
          <w:szCs w:val="20"/>
          <w:lang w:val="en-IN"/>
        </w:rPr>
        <w:t>,</w:t>
      </w:r>
      <w:r w:rsidR="000E684A">
        <w:rPr>
          <w:sz w:val="20"/>
          <w:szCs w:val="20"/>
          <w:lang w:val="en-IN"/>
        </w:rPr>
        <w:t xml:space="preserve"> MongoDB</w:t>
      </w:r>
    </w:p>
    <w:p w14:paraId="5C6D5600" w14:textId="77777777" w:rsidR="00780C1C" w:rsidRDefault="00780C1C" w:rsidP="00780C1C">
      <w:pPr>
        <w:pStyle w:val="ContactInfo"/>
        <w:jc w:val="left"/>
        <w:rPr>
          <w:sz w:val="20"/>
          <w:szCs w:val="20"/>
          <w:lang w:val="en-IN"/>
        </w:rPr>
      </w:pPr>
    </w:p>
    <w:p w14:paraId="2231D02A" w14:textId="581BFADC" w:rsidR="00780C1C" w:rsidRPr="00780C1C" w:rsidRDefault="00780C1C" w:rsidP="00780C1C">
      <w:pPr>
        <w:pStyle w:val="ContactInfo"/>
        <w:jc w:val="left"/>
        <w:rPr>
          <w:sz w:val="20"/>
          <w:szCs w:val="20"/>
          <w:lang w:val="en-IN"/>
        </w:rPr>
      </w:pPr>
      <w:proofErr w:type="spellStart"/>
      <w:r w:rsidRPr="00780C1C">
        <w:rPr>
          <w:b/>
          <w:bCs/>
          <w:sz w:val="20"/>
          <w:szCs w:val="20"/>
          <w:lang w:val="en-IN"/>
        </w:rPr>
        <w:t>ServeEase</w:t>
      </w:r>
      <w:proofErr w:type="spellEnd"/>
      <w:r w:rsidRPr="00780C1C">
        <w:rPr>
          <w:b/>
          <w:bCs/>
          <w:sz w:val="20"/>
          <w:szCs w:val="20"/>
          <w:lang w:val="en-IN"/>
        </w:rPr>
        <w:t xml:space="preserve"> — Custom Diet Food Delivery Tracking System</w:t>
      </w:r>
      <w:r w:rsidRPr="00780C1C">
        <w:rPr>
          <w:sz w:val="20"/>
          <w:szCs w:val="20"/>
          <w:lang w:val="en-IN"/>
        </w:rPr>
        <w:br/>
        <w:t xml:space="preserve">• Developed a food delivery tracking platform that recommends meals based on users' </w:t>
      </w:r>
      <w:r w:rsidRPr="00780C1C">
        <w:rPr>
          <w:b/>
          <w:bCs/>
          <w:sz w:val="20"/>
          <w:szCs w:val="20"/>
          <w:lang w:val="en-IN"/>
        </w:rPr>
        <w:t>custom diet preferences and nutritional requirements</w:t>
      </w:r>
      <w:r w:rsidRPr="00780C1C">
        <w:rPr>
          <w:sz w:val="20"/>
          <w:szCs w:val="20"/>
          <w:lang w:val="en-IN"/>
        </w:rPr>
        <w:t>.</w:t>
      </w:r>
      <w:r w:rsidRPr="00780C1C">
        <w:rPr>
          <w:sz w:val="20"/>
          <w:szCs w:val="20"/>
          <w:lang w:val="en-IN"/>
        </w:rPr>
        <w:br/>
        <w:t xml:space="preserve">• Enabled real-time order tracking and </w:t>
      </w:r>
      <w:r w:rsidR="000E684A">
        <w:rPr>
          <w:sz w:val="20"/>
          <w:szCs w:val="20"/>
          <w:lang w:val="en-IN"/>
        </w:rPr>
        <w:t>personalised</w:t>
      </w:r>
      <w:r w:rsidRPr="00780C1C">
        <w:rPr>
          <w:sz w:val="20"/>
          <w:szCs w:val="20"/>
          <w:lang w:val="en-IN"/>
        </w:rPr>
        <w:t xml:space="preserve"> meal suggestions to improve healthy food accessibility and delivery efficiency.</w:t>
      </w:r>
    </w:p>
    <w:p w14:paraId="6C0BAB34" w14:textId="31D1B9F7" w:rsidR="00780C1C" w:rsidRDefault="00780C1C" w:rsidP="00780C1C">
      <w:pPr>
        <w:pStyle w:val="ContactInfo"/>
        <w:jc w:val="left"/>
        <w:rPr>
          <w:sz w:val="20"/>
          <w:szCs w:val="20"/>
          <w:lang w:val="en-IN"/>
        </w:rPr>
      </w:pPr>
      <w:r w:rsidRPr="00780C1C">
        <w:rPr>
          <w:b/>
          <w:bCs/>
          <w:sz w:val="20"/>
          <w:szCs w:val="20"/>
          <w:lang w:val="en-IN"/>
        </w:rPr>
        <w:t>Tech Stack:</w:t>
      </w:r>
      <w:r w:rsidRPr="00780C1C">
        <w:rPr>
          <w:sz w:val="20"/>
          <w:szCs w:val="20"/>
          <w:lang w:val="en-IN"/>
        </w:rPr>
        <w:t xml:space="preserve"> React, TypeScript, Node.js, </w:t>
      </w:r>
      <w:r w:rsidR="000E684A">
        <w:rPr>
          <w:sz w:val="20"/>
          <w:szCs w:val="20"/>
          <w:lang w:val="en-IN"/>
        </w:rPr>
        <w:t>MySQL</w:t>
      </w:r>
    </w:p>
    <w:p w14:paraId="0DB170E2" w14:textId="77777777" w:rsidR="000E684A" w:rsidRDefault="000E684A" w:rsidP="00780C1C">
      <w:pPr>
        <w:pStyle w:val="ContactInfo"/>
        <w:jc w:val="left"/>
        <w:rPr>
          <w:sz w:val="20"/>
          <w:szCs w:val="20"/>
          <w:lang w:val="en-IN"/>
        </w:rPr>
      </w:pPr>
    </w:p>
    <w:p w14:paraId="6D7D33B3" w14:textId="77777777" w:rsidR="000E684A" w:rsidRPr="000E684A" w:rsidRDefault="000E684A" w:rsidP="000E684A">
      <w:pPr>
        <w:pStyle w:val="ContactInfo"/>
        <w:jc w:val="left"/>
        <w:rPr>
          <w:b/>
          <w:bCs/>
          <w:sz w:val="20"/>
          <w:szCs w:val="20"/>
          <w:lang w:val="en-IN"/>
        </w:rPr>
      </w:pPr>
      <w:r w:rsidRPr="000E684A">
        <w:rPr>
          <w:b/>
          <w:bCs/>
          <w:sz w:val="20"/>
          <w:szCs w:val="20"/>
          <w:lang w:val="en-IN"/>
        </w:rPr>
        <w:t>Medical Report Classifier | Machine Learning, NLP</w:t>
      </w:r>
    </w:p>
    <w:p w14:paraId="773553DC" w14:textId="2950ABF2" w:rsidR="000E684A" w:rsidRPr="000E684A" w:rsidRDefault="000E684A" w:rsidP="000E684A">
      <w:pPr>
        <w:pStyle w:val="ContactInfo"/>
        <w:jc w:val="left"/>
        <w:rPr>
          <w:sz w:val="20"/>
          <w:szCs w:val="20"/>
          <w:lang w:val="en-IN"/>
        </w:rPr>
      </w:pPr>
      <w:r w:rsidRPr="000E684A">
        <w:rPr>
          <w:sz w:val="20"/>
          <w:szCs w:val="20"/>
          <w:lang w:val="en-IN"/>
        </w:rPr>
        <w:t>• Developed an AI-based system that automatically reads medical reports and classifies them into the appropriate hospital departments.</w:t>
      </w:r>
      <w:r w:rsidRPr="000E684A">
        <w:rPr>
          <w:sz w:val="20"/>
          <w:szCs w:val="20"/>
          <w:lang w:val="en-IN"/>
        </w:rPr>
        <w:br/>
        <w:t xml:space="preserve">• Applied Natural Language Processing (NLP) techniques such as text preprocessing, </w:t>
      </w:r>
      <w:r w:rsidR="00116AAC">
        <w:rPr>
          <w:sz w:val="20"/>
          <w:szCs w:val="20"/>
          <w:lang w:val="en-IN"/>
        </w:rPr>
        <w:t>tokenisation</w:t>
      </w:r>
      <w:r w:rsidRPr="000E684A">
        <w:rPr>
          <w:sz w:val="20"/>
          <w:szCs w:val="20"/>
          <w:lang w:val="en-IN"/>
        </w:rPr>
        <w:t xml:space="preserve">, and feature extraction to </w:t>
      </w:r>
      <w:r w:rsidR="00116AAC">
        <w:rPr>
          <w:sz w:val="20"/>
          <w:szCs w:val="20"/>
          <w:lang w:val="en-IN"/>
        </w:rPr>
        <w:t>analyse</w:t>
      </w:r>
      <w:r w:rsidRPr="000E684A">
        <w:rPr>
          <w:sz w:val="20"/>
          <w:szCs w:val="20"/>
          <w:lang w:val="en-IN"/>
        </w:rPr>
        <w:t xml:space="preserve"> medical text.</w:t>
      </w:r>
      <w:r w:rsidRPr="000E684A">
        <w:rPr>
          <w:sz w:val="20"/>
          <w:szCs w:val="20"/>
          <w:lang w:val="en-IN"/>
        </w:rPr>
        <w:br/>
        <w:t xml:space="preserve">• Trained a machine learning classification model to </w:t>
      </w:r>
      <w:r w:rsidR="00116AAC">
        <w:rPr>
          <w:sz w:val="20"/>
          <w:szCs w:val="20"/>
          <w:lang w:val="en-IN"/>
        </w:rPr>
        <w:t>categorise</w:t>
      </w:r>
      <w:r w:rsidRPr="000E684A">
        <w:rPr>
          <w:sz w:val="20"/>
          <w:szCs w:val="20"/>
          <w:lang w:val="en-IN"/>
        </w:rPr>
        <w:t xml:space="preserve"> reports into departments like Cardiology, Neurology, </w:t>
      </w:r>
      <w:r w:rsidR="00116AAC">
        <w:rPr>
          <w:sz w:val="20"/>
          <w:szCs w:val="20"/>
          <w:lang w:val="en-IN"/>
        </w:rPr>
        <w:t>Orthopaedics</w:t>
      </w:r>
      <w:r w:rsidRPr="000E684A">
        <w:rPr>
          <w:sz w:val="20"/>
          <w:szCs w:val="20"/>
          <w:lang w:val="en-IN"/>
        </w:rPr>
        <w:t>, and Radiology.</w:t>
      </w:r>
      <w:r w:rsidRPr="000E684A">
        <w:rPr>
          <w:sz w:val="20"/>
          <w:szCs w:val="20"/>
          <w:lang w:val="en-IN"/>
        </w:rPr>
        <w:br/>
        <w:t>• Automated report routing to improve hospital workflow and reduce manual classification effort.</w:t>
      </w:r>
    </w:p>
    <w:p w14:paraId="53DF063F" w14:textId="77777777" w:rsidR="000E684A" w:rsidRPr="000E684A" w:rsidRDefault="000E684A" w:rsidP="000E684A">
      <w:pPr>
        <w:pStyle w:val="ContactInfo"/>
        <w:jc w:val="left"/>
        <w:rPr>
          <w:sz w:val="20"/>
          <w:szCs w:val="20"/>
          <w:lang w:val="en-IN"/>
        </w:rPr>
      </w:pPr>
      <w:r w:rsidRPr="000E684A">
        <w:rPr>
          <w:b/>
          <w:bCs/>
          <w:sz w:val="20"/>
          <w:szCs w:val="20"/>
          <w:lang w:val="en-IN"/>
        </w:rPr>
        <w:t>Tech Stack:</w:t>
      </w:r>
      <w:r w:rsidRPr="000E684A">
        <w:rPr>
          <w:sz w:val="20"/>
          <w:szCs w:val="20"/>
          <w:lang w:val="en-IN"/>
        </w:rPr>
        <w:t xml:space="preserve"> Python, Scikit-learn, NLP, Pandas, NumPy, Flask (for API), HTML, CSS, JavaScript</w:t>
      </w:r>
    </w:p>
    <w:p w14:paraId="1DDA3793" w14:textId="77777777" w:rsidR="000E684A" w:rsidRPr="00780C1C" w:rsidRDefault="000E684A" w:rsidP="00780C1C">
      <w:pPr>
        <w:pStyle w:val="ContactInfo"/>
        <w:jc w:val="left"/>
        <w:rPr>
          <w:sz w:val="20"/>
          <w:szCs w:val="20"/>
          <w:lang w:val="en-IN"/>
        </w:rPr>
      </w:pPr>
    </w:p>
    <w:p w14:paraId="6C8E0069" w14:textId="77777777" w:rsidR="003433D9" w:rsidRDefault="003433D9" w:rsidP="003433D9">
      <w:pPr>
        <w:pStyle w:val="ContactInfo"/>
        <w:jc w:val="left"/>
      </w:pPr>
    </w:p>
    <w:p w14:paraId="4FF85CCE" w14:textId="4469AE4F" w:rsidR="008C645B" w:rsidRPr="001E43C2" w:rsidRDefault="008C645B" w:rsidP="001E43C2">
      <w:pPr>
        <w:pStyle w:val="ContactInfo"/>
        <w:jc w:val="left"/>
        <w:rPr>
          <w:lang w:val="en-IN"/>
        </w:rPr>
      </w:pPr>
    </w:p>
    <w:p w14:paraId="78A1645F" w14:textId="77777777" w:rsidR="00E60A91" w:rsidRPr="000E684A" w:rsidRDefault="00E60A91" w:rsidP="00E60A91">
      <w:pPr>
        <w:pStyle w:val="Heading1"/>
        <w:rPr>
          <w:sz w:val="24"/>
        </w:rPr>
      </w:pPr>
      <w:r w:rsidRPr="000E684A">
        <w:rPr>
          <w:sz w:val="24"/>
        </w:rPr>
        <w:t>Skills</w:t>
      </w:r>
    </w:p>
    <w:p w14:paraId="61C6EDD1" w14:textId="1D4F5E65" w:rsidR="001E43C2" w:rsidRPr="001E43C2" w:rsidRDefault="001E43C2" w:rsidP="001E43C2">
      <w:r w:rsidRPr="001E43C2">
        <w:t>Java, Python, Data Structures, Object-Oriented Programming, HTML, CSS, JavaScript, MySQL, MongoDB, Operating Systems, Gi</w:t>
      </w:r>
      <w:r>
        <w:t>tHub,</w:t>
      </w:r>
      <w:r w:rsidR="008C645B">
        <w:t xml:space="preserve"> P</w:t>
      </w:r>
      <w:r>
        <w:t>ython Libraries</w:t>
      </w:r>
    </w:p>
    <w:sectPr w:rsidR="001E43C2" w:rsidRPr="001E43C2" w:rsidSect="00E60A91">
      <w:type w:val="continuous"/>
      <w:pgSz w:w="12240" w:h="15840" w:code="1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1"/>
  </w:num>
  <w:num w:numId="2" w16cid:durableId="608776046">
    <w:abstractNumId w:val="2"/>
  </w:num>
  <w:num w:numId="3" w16cid:durableId="1943804326">
    <w:abstractNumId w:val="5"/>
  </w:num>
  <w:num w:numId="4" w16cid:durableId="1027216805">
    <w:abstractNumId w:val="6"/>
  </w:num>
  <w:num w:numId="5" w16cid:durableId="465663499">
    <w:abstractNumId w:val="4"/>
  </w:num>
  <w:num w:numId="6" w16cid:durableId="625738528">
    <w:abstractNumId w:val="3"/>
  </w:num>
  <w:num w:numId="7" w16cid:durableId="3646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C4"/>
    <w:rsid w:val="000163A8"/>
    <w:rsid w:val="000429E8"/>
    <w:rsid w:val="00047EEA"/>
    <w:rsid w:val="00073B95"/>
    <w:rsid w:val="00076D9D"/>
    <w:rsid w:val="000934CF"/>
    <w:rsid w:val="000B516B"/>
    <w:rsid w:val="000E684A"/>
    <w:rsid w:val="000F59E8"/>
    <w:rsid w:val="00116AAC"/>
    <w:rsid w:val="00117E20"/>
    <w:rsid w:val="00124A30"/>
    <w:rsid w:val="0016554B"/>
    <w:rsid w:val="00173A57"/>
    <w:rsid w:val="001A0736"/>
    <w:rsid w:val="001C6B76"/>
    <w:rsid w:val="001D3991"/>
    <w:rsid w:val="001E113D"/>
    <w:rsid w:val="001E43C2"/>
    <w:rsid w:val="001E74FB"/>
    <w:rsid w:val="00201BAD"/>
    <w:rsid w:val="00210A99"/>
    <w:rsid w:val="0025029B"/>
    <w:rsid w:val="00252A64"/>
    <w:rsid w:val="0025570E"/>
    <w:rsid w:val="00257458"/>
    <w:rsid w:val="002837C4"/>
    <w:rsid w:val="00310F03"/>
    <w:rsid w:val="00331963"/>
    <w:rsid w:val="003433D9"/>
    <w:rsid w:val="00343E05"/>
    <w:rsid w:val="003E0A2C"/>
    <w:rsid w:val="003F2F97"/>
    <w:rsid w:val="00475B42"/>
    <w:rsid w:val="00477EE5"/>
    <w:rsid w:val="004A167D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5F604E"/>
    <w:rsid w:val="00612A31"/>
    <w:rsid w:val="006439B5"/>
    <w:rsid w:val="00655012"/>
    <w:rsid w:val="006B055A"/>
    <w:rsid w:val="006B29A0"/>
    <w:rsid w:val="006C6B99"/>
    <w:rsid w:val="006F05EE"/>
    <w:rsid w:val="00702120"/>
    <w:rsid w:val="007103F6"/>
    <w:rsid w:val="00747E55"/>
    <w:rsid w:val="00780C1C"/>
    <w:rsid w:val="007959E0"/>
    <w:rsid w:val="00804E11"/>
    <w:rsid w:val="00822C0B"/>
    <w:rsid w:val="008544C7"/>
    <w:rsid w:val="00857C4A"/>
    <w:rsid w:val="008A688B"/>
    <w:rsid w:val="008C57C3"/>
    <w:rsid w:val="008C645B"/>
    <w:rsid w:val="009051D6"/>
    <w:rsid w:val="00930829"/>
    <w:rsid w:val="00956906"/>
    <w:rsid w:val="00957804"/>
    <w:rsid w:val="009C26CA"/>
    <w:rsid w:val="009C563B"/>
    <w:rsid w:val="00A145F3"/>
    <w:rsid w:val="00A37862"/>
    <w:rsid w:val="00A462BC"/>
    <w:rsid w:val="00A50862"/>
    <w:rsid w:val="00A82134"/>
    <w:rsid w:val="00AB5F40"/>
    <w:rsid w:val="00AD3D9E"/>
    <w:rsid w:val="00AE1633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94687"/>
    <w:rsid w:val="00CC3ADC"/>
    <w:rsid w:val="00CD2A79"/>
    <w:rsid w:val="00CD36B3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0A91"/>
    <w:rsid w:val="00E67BE9"/>
    <w:rsid w:val="00E70AD9"/>
    <w:rsid w:val="00E724A0"/>
    <w:rsid w:val="00E7709C"/>
    <w:rsid w:val="00EF6BD5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C8D9"/>
  <w15:chartTrackingRefBased/>
  <w15:docId w15:val="{46A4F706-DDE7-4C02-9FA3-20FA0E94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C2"/>
    <w:rPr>
      <w:rFonts w:asciiTheme="majorHAnsi" w:eastAsiaTheme="majorEastAsia" w:hAnsiTheme="majorHAnsi" w:cstheme="majorBidi"/>
      <w:color w:val="1F3763" w:themeColor="accent1" w:themeShade="7F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rahini-sai-5565b33a5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prsai0110%20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pothinenirahinisai11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hini%20sai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</Template>
  <TotalTime>60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Rahini sai</dc:creator>
  <cp:keywords/>
  <dc:description/>
  <cp:lastModifiedBy>POTHINENI RAHINI SAI .</cp:lastModifiedBy>
  <cp:revision>6</cp:revision>
  <cp:lastPrinted>2023-04-19T12:11:00Z</cp:lastPrinted>
  <dcterms:created xsi:type="dcterms:W3CDTF">2026-03-16T05:43:00Z</dcterms:created>
  <dcterms:modified xsi:type="dcterms:W3CDTF">2026-03-16T16:11:00Z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0c20a33d-a234-43f6-8f96-91f007cb4f88</vt:lpwstr>
  </property>
</Properties>
</file>